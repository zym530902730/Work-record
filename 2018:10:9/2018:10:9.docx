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2FB6A0" w14:textId="2B4B294F" w:rsidR="00533586" w:rsidRDefault="00DF5D98">
      <w:pPr>
        <w:pStyle w:val="1"/>
      </w:pPr>
      <w:r>
        <w:t>2018/9/</w:t>
      </w:r>
      <w:r w:rsidR="00930B96">
        <w:rPr>
          <w:rFonts w:hint="eastAsia"/>
        </w:rPr>
        <w:t>27</w:t>
      </w:r>
    </w:p>
    <w:p w14:paraId="09AB3FC2" w14:textId="6FC336E2" w:rsidR="00C327D7" w:rsidRDefault="00C327D7" w:rsidP="00C327D7">
      <w:pPr>
        <w:pStyle w:val="a"/>
      </w:pPr>
      <w:r>
        <w:rPr>
          <w:rFonts w:hint="eastAsia"/>
        </w:rPr>
        <w:t>一</w:t>
      </w:r>
      <w:r>
        <w:rPr>
          <w:rFonts w:hint="eastAsia"/>
        </w:rPr>
        <w:t xml:space="preserve">. </w:t>
      </w:r>
      <w:proofErr w:type="spellStart"/>
      <w:r w:rsidR="006E04BE">
        <w:t>K</w:t>
      </w:r>
      <w:r w:rsidR="006E04BE">
        <w:rPr>
          <w:rFonts w:hint="eastAsia"/>
        </w:rPr>
        <w:t>eras</w:t>
      </w:r>
      <w:proofErr w:type="spellEnd"/>
      <w:r w:rsidR="006E04BE">
        <w:rPr>
          <w:rFonts w:hint="eastAsia"/>
        </w:rPr>
        <w:t>学习</w:t>
      </w:r>
    </w:p>
    <w:p w14:paraId="1CE7B053" w14:textId="3A9C0F8B" w:rsidR="000B631B" w:rsidRPr="00EA43BD" w:rsidRDefault="000B631B" w:rsidP="000B631B">
      <w:pPr>
        <w:pStyle w:val="a"/>
        <w:numPr>
          <w:ilvl w:val="0"/>
          <w:numId w:val="0"/>
        </w:numPr>
        <w:ind w:left="864" w:hanging="432"/>
      </w:pPr>
    </w:p>
    <w:p w14:paraId="182FF118" w14:textId="71ED58F2" w:rsidR="00C327D7" w:rsidRPr="00EA43BD" w:rsidRDefault="00645992" w:rsidP="004C28F7">
      <w:pPr>
        <w:pStyle w:val="a"/>
        <w:numPr>
          <w:ilvl w:val="1"/>
          <w:numId w:val="3"/>
        </w:numPr>
      </w:pPr>
      <w:r>
        <w:rPr>
          <w:noProof/>
          <w:lang w:val="en-US"/>
        </w:rPr>
        <w:lastRenderedPageBreak/>
        <w:drawing>
          <wp:inline distT="0" distB="0" distL="0" distR="0" wp14:anchorId="68D21CA1" wp14:editId="7DC099CA">
            <wp:extent cx="5105400" cy="9080500"/>
            <wp:effectExtent l="0" t="0" r="0" b="12700"/>
            <wp:docPr id="1" name="图片 1" descr="../../../Library/Containers/com.tencent.xinWeChat/Data/Library/Application%20Support/com.tencent.xinWeChat/2.0b4.0.9/b08c87e7ae40c681cf7fdcd62c97648b/Message/MessageTemp/9e20f478899dc29eb19741386f9343c8/Image/212153909257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xinWeChat/Data/Library/Application%20Support/com.tencent.xinWeChat/2.0b4.0.9/b08c87e7ae40c681cf7fdcd62c97648b/Message/MessageTemp/9e20f478899dc29eb19741386f9343c8/Image/2121539092579_.pic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E2CA93" wp14:editId="57E68E6B">
            <wp:extent cx="5105400" cy="9080500"/>
            <wp:effectExtent l="0" t="0" r="0" b="12700"/>
            <wp:docPr id="2" name="图片 2" descr="../../../Library/Containers/com.tencent.xinWeChat/Data/Library/Application%20Support/com.tencent.xinWeChat/2.0b4.0.9/b08c87e7ae40c681cf7fdcd62c97648b/Message/MessageTemp/9e20f478899dc29eb19741386f9343c8/Image/213153909258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Containers/com.tencent.xinWeChat/Data/Library/Application%20Support/com.tencent.xinWeChat/2.0b4.0.9/b08c87e7ae40c681cf7fdcd62c97648b/Message/MessageTemp/9e20f478899dc29eb19741386f9343c8/Image/2131539092586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6A13D59" wp14:editId="2667E54E">
            <wp:extent cx="5105400" cy="9080500"/>
            <wp:effectExtent l="0" t="0" r="0" b="12700"/>
            <wp:docPr id="3" name="图片 3" descr="../../../Library/Containers/com.tencent.xinWeChat/Data/Library/Application%20Support/com.tencent.xinWeChat/2.0b4.0.9/b08c87e7ae40c681cf7fdcd62c97648b/Message/MessageTemp/9e20f478899dc29eb19741386f9343c8/Image/214153909259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xinWeChat/Data/Library/Application%20Support/com.tencent.xinWeChat/2.0b4.0.9/b08c87e7ae40c681cf7fdcd62c97648b/Message/MessageTemp/9e20f478899dc29eb19741386f9343c8/Image/2141539092591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1739E09" wp14:editId="43D8DDAD">
            <wp:extent cx="5105400" cy="9080500"/>
            <wp:effectExtent l="0" t="0" r="0" b="12700"/>
            <wp:docPr id="4" name="图片 4" descr="../../../Library/Containers/com.tencent.xinWeChat/Data/Library/Application%20Support/com.tencent.xinWeChat/2.0b4.0.9/b08c87e7ae40c681cf7fdcd62c97648b/Message/MessageTemp/9e20f478899dc29eb19741386f9343c8/Image/215153909259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xinWeChat/Data/Library/Application%20Support/com.tencent.xinWeChat/2.0b4.0.9/b08c87e7ae40c681cf7fdcd62c97648b/Message/MessageTemp/9e20f478899dc29eb19741386f9343c8/Image/2151539092596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8569F9" wp14:editId="129ED210">
            <wp:extent cx="5105400" cy="9080500"/>
            <wp:effectExtent l="0" t="0" r="0" b="12700"/>
            <wp:docPr id="5" name="图片 5" descr="../../../Library/Containers/com.tencent.xinWeChat/Data/Library/Application%20Support/com.tencent.xinWeChat/2.0b4.0.9/b08c87e7ae40c681cf7fdcd62c97648b/Message/MessageTemp/9e20f478899dc29eb19741386f9343c8/Image/216153909260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Library/Containers/com.tencent.xinWeChat/Data/Library/Application%20Support/com.tencent.xinWeChat/2.0b4.0.9/b08c87e7ae40c681cf7fdcd62c97648b/Message/MessageTemp/9e20f478899dc29eb19741386f9343c8/Image/2161539092602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7D7" w:rsidRPr="00EA43BD">
      <w:footerReference w:type="default" r:id="rId12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ABCF0B" w14:textId="77777777" w:rsidR="00351C59" w:rsidRDefault="00351C59">
      <w:r>
        <w:separator/>
      </w:r>
    </w:p>
    <w:p w14:paraId="1132A20E" w14:textId="77777777" w:rsidR="00351C59" w:rsidRDefault="00351C59"/>
  </w:endnote>
  <w:endnote w:type="continuationSeparator" w:id="0">
    <w:p w14:paraId="62B84D63" w14:textId="77777777" w:rsidR="00351C59" w:rsidRDefault="00351C59">
      <w:r>
        <w:continuationSeparator/>
      </w:r>
    </w:p>
    <w:p w14:paraId="537DBC5C" w14:textId="77777777" w:rsidR="00351C59" w:rsidRDefault="00351C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F494F5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002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7A4D53" w14:textId="77777777" w:rsidR="00351C59" w:rsidRDefault="00351C59">
      <w:r>
        <w:separator/>
      </w:r>
    </w:p>
    <w:p w14:paraId="73F54E74" w14:textId="77777777" w:rsidR="00351C59" w:rsidRDefault="00351C59"/>
  </w:footnote>
  <w:footnote w:type="continuationSeparator" w:id="0">
    <w:p w14:paraId="4D72F5A6" w14:textId="77777777" w:rsidR="00351C59" w:rsidRDefault="00351C59">
      <w:r>
        <w:continuationSeparator/>
      </w:r>
    </w:p>
    <w:p w14:paraId="4E46C974" w14:textId="77777777" w:rsidR="00351C59" w:rsidRDefault="00351C59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A5FE7A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1FA"/>
    <w:rsid w:val="00050405"/>
    <w:rsid w:val="000B631B"/>
    <w:rsid w:val="000C2E42"/>
    <w:rsid w:val="000D0FCA"/>
    <w:rsid w:val="00106473"/>
    <w:rsid w:val="00136D8A"/>
    <w:rsid w:val="0025609B"/>
    <w:rsid w:val="00264F08"/>
    <w:rsid w:val="00276CFB"/>
    <w:rsid w:val="002B6CC9"/>
    <w:rsid w:val="00310D21"/>
    <w:rsid w:val="003140AF"/>
    <w:rsid w:val="00351C59"/>
    <w:rsid w:val="003913B1"/>
    <w:rsid w:val="003979C1"/>
    <w:rsid w:val="003A1B55"/>
    <w:rsid w:val="003B222D"/>
    <w:rsid w:val="0043651C"/>
    <w:rsid w:val="004C28F7"/>
    <w:rsid w:val="005101FA"/>
    <w:rsid w:val="00526907"/>
    <w:rsid w:val="00533586"/>
    <w:rsid w:val="00547C66"/>
    <w:rsid w:val="00552C7F"/>
    <w:rsid w:val="005531D8"/>
    <w:rsid w:val="005B0851"/>
    <w:rsid w:val="005B6B21"/>
    <w:rsid w:val="005C3C90"/>
    <w:rsid w:val="005E51B6"/>
    <w:rsid w:val="006070F2"/>
    <w:rsid w:val="006375ED"/>
    <w:rsid w:val="00645992"/>
    <w:rsid w:val="00645E54"/>
    <w:rsid w:val="006608FC"/>
    <w:rsid w:val="006A5144"/>
    <w:rsid w:val="006B4149"/>
    <w:rsid w:val="006C1952"/>
    <w:rsid w:val="006E04BE"/>
    <w:rsid w:val="007640DB"/>
    <w:rsid w:val="007C3597"/>
    <w:rsid w:val="00890FAD"/>
    <w:rsid w:val="008A433F"/>
    <w:rsid w:val="0090121B"/>
    <w:rsid w:val="009106D7"/>
    <w:rsid w:val="00930B96"/>
    <w:rsid w:val="00932824"/>
    <w:rsid w:val="00975146"/>
    <w:rsid w:val="00982134"/>
    <w:rsid w:val="009B3721"/>
    <w:rsid w:val="00A1553A"/>
    <w:rsid w:val="00A641B1"/>
    <w:rsid w:val="00A959FB"/>
    <w:rsid w:val="00AD08D8"/>
    <w:rsid w:val="00AD6D5F"/>
    <w:rsid w:val="00AE158B"/>
    <w:rsid w:val="00AF48D1"/>
    <w:rsid w:val="00AF59B7"/>
    <w:rsid w:val="00AF6A39"/>
    <w:rsid w:val="00B16DA4"/>
    <w:rsid w:val="00B40742"/>
    <w:rsid w:val="00B53F58"/>
    <w:rsid w:val="00BD3085"/>
    <w:rsid w:val="00C17B31"/>
    <w:rsid w:val="00C327D7"/>
    <w:rsid w:val="00C35F1A"/>
    <w:rsid w:val="00C4290F"/>
    <w:rsid w:val="00C4619B"/>
    <w:rsid w:val="00C80332"/>
    <w:rsid w:val="00C9613D"/>
    <w:rsid w:val="00CA0027"/>
    <w:rsid w:val="00CC729D"/>
    <w:rsid w:val="00D014BD"/>
    <w:rsid w:val="00D253A8"/>
    <w:rsid w:val="00D46C30"/>
    <w:rsid w:val="00D75A50"/>
    <w:rsid w:val="00DA23FA"/>
    <w:rsid w:val="00DD44D6"/>
    <w:rsid w:val="00DF5D98"/>
    <w:rsid w:val="00E23AB5"/>
    <w:rsid w:val="00E434B0"/>
    <w:rsid w:val="00E72D02"/>
    <w:rsid w:val="00E94524"/>
    <w:rsid w:val="00EA24AA"/>
    <w:rsid w:val="00EA43BD"/>
    <w:rsid w:val="00EC4B20"/>
    <w:rsid w:val="00F24E54"/>
    <w:rsid w:val="00F33654"/>
    <w:rsid w:val="00F6462B"/>
    <w:rsid w:val="00FB44BA"/>
    <w:rsid w:val="00FD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B7B8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customStyle="1" w:styleId="mi">
    <w:name w:val="mi"/>
    <w:basedOn w:val="a2"/>
    <w:rsid w:val="007C3597"/>
  </w:style>
  <w:style w:type="character" w:customStyle="1" w:styleId="mo">
    <w:name w:val="mo"/>
    <w:basedOn w:val="a2"/>
    <w:rsid w:val="007C3597"/>
  </w:style>
  <w:style w:type="character" w:customStyle="1" w:styleId="mn">
    <w:name w:val="mn"/>
    <w:basedOn w:val="a2"/>
    <w:rsid w:val="007C3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imingzhao/Library/Containers/com.microsoft.Word/Data/Library/Caches/2052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103</TotalTime>
  <Pages>6</Pages>
  <Words>4</Words>
  <Characters>24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2018-09-07T09:07:00Z</dcterms:created>
  <dcterms:modified xsi:type="dcterms:W3CDTF">2018-10-09T13:45:00Z</dcterms:modified>
</cp:coreProperties>
</file>